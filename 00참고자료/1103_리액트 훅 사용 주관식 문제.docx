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B5C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 </w:t>
      </w:r>
      <w:proofErr w:type="spellStart"/>
      <w:r w:rsidRPr="00AF7A4B">
        <w:rPr>
          <w:rFonts w:ascii="굴림체" w:eastAsia="굴림체" w:hAnsi="굴림체" w:cs="굴림체"/>
        </w:rPr>
        <w:t>리액트</w:t>
      </w:r>
      <w:proofErr w:type="spellEnd"/>
      <w:r w:rsidRPr="00AF7A4B">
        <w:rPr>
          <w:rFonts w:ascii="굴림체" w:eastAsia="굴림체" w:hAnsi="굴림체" w:cs="굴림체"/>
        </w:rPr>
        <w:t xml:space="preserve"> 훅 사용 주관식 문제 (10문제)</w:t>
      </w:r>
    </w:p>
    <w:p w14:paraId="1A8CB58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31DFF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1: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기초</w:t>
      </w:r>
    </w:p>
    <w:p w14:paraId="50EDEE7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현재 카운터의 값이 `0`입니다. 버튼을 클릭하면 카운터가 1씩 증가해야 합니다. 아래 코드에서 `???`로 표시된 부분을 채워주세요.</w:t>
      </w:r>
    </w:p>
    <w:p w14:paraId="52E15C7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AA5EF6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3ADEA4B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import React from 'react';</w:t>
      </w:r>
    </w:p>
    <w:p w14:paraId="0A6156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332B19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Counter(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5AD3DA2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???] = ???(???);</w:t>
      </w:r>
    </w:p>
    <w:p w14:paraId="0C63E98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700282B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2B5E43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5A61E9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&lt;p&gt;현재 카운터: {count}&lt;/p&gt;</w:t>
      </w:r>
    </w:p>
    <w:p w14:paraId="795897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>() =&gt; ???(count + 1)}&gt;증가&lt;/button&gt;</w:t>
      </w:r>
    </w:p>
    <w:p w14:paraId="56B9A26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2A98489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2F24EC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687F3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88B80D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export default Counter;</w:t>
      </w:r>
    </w:p>
    <w:p w14:paraId="3ADB9B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5E338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8FBE69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02CAD38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A21A84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384080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</w:p>
    <w:p w14:paraId="1D94A2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0</w:t>
      </w:r>
    </w:p>
    <w:p w14:paraId="6A3CDA2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3B8B31F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660891FE" w14:textId="6F5EAD9A" w:rsidR="00AF7A4B" w:rsidRPr="00AF7A4B" w:rsidRDefault="00D04CD2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36DD6A" wp14:editId="58D941D3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6315075" cy="28575"/>
                <wp:effectExtent l="0" t="0" r="28575" b="28575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53808" id="직선 연결선 8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45pt" to="497.2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1D59F2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B46975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2: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실행 조건</w:t>
      </w:r>
    </w:p>
    <w:p w14:paraId="4E29DE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콘솔에 "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>!"가 출력되는 조건을 설명하고, 의존성 배열에 숫자 `1`을 추가하면 어떻게 되는지 설명하세요.</w:t>
      </w:r>
    </w:p>
    <w:p w14:paraId="37373CB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D21C6B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73D26E0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6AD481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58B0F8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MyComponent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72DFF22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[num, </w:t>
      </w:r>
      <w:proofErr w:type="spellStart"/>
      <w:r w:rsidRPr="00AF7A4B">
        <w:rPr>
          <w:rFonts w:ascii="굴림체" w:eastAsia="굴림체" w:hAnsi="굴림체" w:cs="굴림체"/>
        </w:rPr>
        <w:t>setNum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1458C37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C4F803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00F6FC4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>!');</w:t>
      </w:r>
    </w:p>
    <w:p w14:paraId="1E39D78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빈 배열</w:t>
      </w:r>
    </w:p>
    <w:p w14:paraId="2C0E7A2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42706E1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6E3D251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3AC5B22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setNum</w:t>
      </w:r>
      <w:proofErr w:type="spellEnd"/>
      <w:r w:rsidRPr="00AF7A4B">
        <w:rPr>
          <w:rFonts w:ascii="굴림체" w:eastAsia="굴림체" w:hAnsi="굴림체" w:cs="굴림체"/>
        </w:rPr>
        <w:t>(num + 1)}&gt;클릭: {num}&lt;/button&gt;</w:t>
      </w:r>
    </w:p>
    <w:p w14:paraId="4D4FB21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056F2FB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1586246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56300BC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C40317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5B5DB0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CA1462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20C59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빈 배열은 컴포넌트가 처음 </w:t>
      </w:r>
      <w:proofErr w:type="spellStart"/>
      <w:r w:rsidRPr="00AF7A4B">
        <w:rPr>
          <w:rFonts w:ascii="굴림체" w:eastAsia="굴림체" w:hAnsi="굴림체" w:cs="굴림체"/>
        </w:rPr>
        <w:t>마운트될</w:t>
      </w:r>
      <w:proofErr w:type="spellEnd"/>
      <w:r w:rsidRPr="00AF7A4B">
        <w:rPr>
          <w:rFonts w:ascii="굴림체" w:eastAsia="굴림체" w:hAnsi="굴림체" w:cs="굴림체"/>
        </w:rPr>
        <w:t xml:space="preserve"> 때만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가 실행됩니다. </w:t>
      </w:r>
    </w:p>
    <w:p w14:paraId="3EE4743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의존성 배열에 1을 추가하면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는 마운트 시에만 실행되고, num 값이 변경되어도 "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 xml:space="preserve">!"는 출력되지 않습니다. </w:t>
      </w:r>
    </w:p>
    <w:p w14:paraId="5D4AEB6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(num과 1은 항상 같지 않으므로 의존성이 변경되었다고 감지되지 않음)</w:t>
      </w:r>
    </w:p>
    <w:p w14:paraId="1E3663BB" w14:textId="33F44EB3" w:rsidR="00AF7A4B" w:rsidRPr="00AF7A4B" w:rsidRDefault="00D04CD2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C27AD" wp14:editId="3E7BF30F">
                <wp:simplePos x="0" y="0"/>
                <wp:positionH relativeFrom="margin">
                  <wp:align>right</wp:align>
                </wp:positionH>
                <wp:positionV relativeFrom="paragraph">
                  <wp:posOffset>158750</wp:posOffset>
                </wp:positionV>
                <wp:extent cx="6315075" cy="28575"/>
                <wp:effectExtent l="0" t="0" r="28575" b="28575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E179" id="직선 연결선 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46.05pt,12.5pt" to="943.3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AF7A4B" w:rsidRPr="00AF7A4B">
        <w:rPr>
          <w:rFonts w:ascii="굴림체" w:eastAsia="굴림체" w:hAnsi="굴림체" w:cs="굴림체"/>
        </w:rPr>
        <w:t>```</w:t>
      </w:r>
    </w:p>
    <w:p w14:paraId="279CBA14" w14:textId="2C0AC355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29B4D2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AEAF03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3: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클린업</w:t>
      </w:r>
    </w:p>
    <w:p w14:paraId="020E1FD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타이머를 사용하여 "카운트다운: 5"에서 0까지 카운트하고, 컴포넌트가 </w:t>
      </w:r>
      <w:proofErr w:type="spellStart"/>
      <w:r w:rsidRPr="00AF7A4B">
        <w:rPr>
          <w:rFonts w:ascii="굴림체" w:eastAsia="굴림체" w:hAnsi="굴림체" w:cs="굴림체"/>
        </w:rPr>
        <w:t>언마운트되거나</w:t>
      </w:r>
      <w:proofErr w:type="spellEnd"/>
      <w:r w:rsidRPr="00AF7A4B">
        <w:rPr>
          <w:rFonts w:ascii="굴림체" w:eastAsia="굴림체" w:hAnsi="굴림체" w:cs="굴림체"/>
        </w:rPr>
        <w:t xml:space="preserve"> 카운트가 0에 도달했을 때 타이머를 정리해야 합니다. `???`를 채워주세요.</w:t>
      </w:r>
    </w:p>
    <w:p w14:paraId="72E71A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6DE19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31777D6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5013A86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D3016D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Countdown(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58E8078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5);</w:t>
      </w:r>
    </w:p>
    <w:p w14:paraId="587570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C7C03B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2CA7FFC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const timer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setInterval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440BCC1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???;</w:t>
      </w:r>
    </w:p>
    <w:p w14:paraId="13A11F3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}, 1000);</w:t>
      </w:r>
    </w:p>
    <w:p w14:paraId="273755C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</w:p>
    <w:p w14:paraId="10E364A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return () =&gt; {</w:t>
      </w:r>
    </w:p>
    <w:p w14:paraId="7E982F1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???;</w:t>
      </w:r>
    </w:p>
    <w:p w14:paraId="2F53141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};</w:t>
      </w:r>
    </w:p>
    <w:p w14:paraId="2137947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[count]);</w:t>
      </w:r>
    </w:p>
    <w:p w14:paraId="6C489E8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8F7A64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&lt;div&gt;카운트다운: {count}&lt;/div&gt;;</w:t>
      </w:r>
    </w:p>
    <w:p w14:paraId="0FB37D1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73D1A54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CBE862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42DA5F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2645C59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DBABE5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count - 1)</w:t>
      </w:r>
    </w:p>
    <w:p w14:paraId="602449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clearInterval</w:t>
      </w:r>
      <w:proofErr w:type="spellEnd"/>
      <w:r w:rsidRPr="00AF7A4B">
        <w:rPr>
          <w:rFonts w:ascii="굴림체" w:eastAsia="굴림체" w:hAnsi="굴림체" w:cs="굴림체"/>
        </w:rPr>
        <w:t>(timer)</w:t>
      </w:r>
    </w:p>
    <w:p w14:paraId="6B1240F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6536979" w14:textId="21BF24B4" w:rsidR="00AF7A4B" w:rsidRPr="00AF7A4B" w:rsidRDefault="00D04CD2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EFDA31" wp14:editId="58926A9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D7140" id="직선 연결선 9" o:spid="_x0000_s1026" style="position:absolute;left:0;text-align:lef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90218B4" w14:textId="44942A97" w:rsid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332B090" w14:textId="77777777" w:rsidR="00D04CD2" w:rsidRPr="00AF7A4B" w:rsidRDefault="00D04CD2" w:rsidP="00AF7A4B">
      <w:pPr>
        <w:pStyle w:val="a3"/>
        <w:spacing w:after="0"/>
        <w:rPr>
          <w:rFonts w:ascii="굴림체" w:eastAsia="굴림체" w:hAnsi="굴림체" w:cs="굴림체" w:hint="eastAsia"/>
        </w:rPr>
      </w:pPr>
    </w:p>
    <w:p w14:paraId="207A91C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4: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 xml:space="preserve"> 사용법</w:t>
      </w:r>
    </w:p>
    <w:p w14:paraId="19363CD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입력 필드가 화면에 그려질 때 자동으로 포커스가 되도록 하려면 `???`를 어떻게 채워야 하나요?</w:t>
      </w:r>
    </w:p>
    <w:p w14:paraId="50C969A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9E84D6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3FEDE7F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24E8EB7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69EDE7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AutoFocus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67C8928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inputRef</w:t>
      </w:r>
      <w:proofErr w:type="spellEnd"/>
      <w:r w:rsidRPr="00AF7A4B">
        <w:rPr>
          <w:rFonts w:ascii="굴림체" w:eastAsia="굴림체" w:hAnsi="굴림체" w:cs="굴림체"/>
        </w:rPr>
        <w:t xml:space="preserve"> = ???;</w:t>
      </w:r>
    </w:p>
    <w:p w14:paraId="14AB34F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071AD5D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2B8AA69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  <w:proofErr w:type="gramStart"/>
      <w:r w:rsidRPr="00AF7A4B">
        <w:rPr>
          <w:rFonts w:ascii="굴림체" w:eastAsia="굴림체" w:hAnsi="굴림체" w:cs="굴림체"/>
        </w:rPr>
        <w:t>???.</w:t>
      </w:r>
      <w:proofErr w:type="gramEnd"/>
      <w:r w:rsidRPr="00AF7A4B">
        <w:rPr>
          <w:rFonts w:ascii="굴림체" w:eastAsia="굴림체" w:hAnsi="굴림체" w:cs="굴림체"/>
        </w:rPr>
        <w:t>focus();</w:t>
      </w:r>
    </w:p>
    <w:p w14:paraId="0125067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047675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</w:t>
      </w:r>
    </w:p>
    <w:p w14:paraId="4F88660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&lt;input ref</w:t>
      </w:r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???} type="text" placeholder="자동으로 </w:t>
      </w:r>
      <w:proofErr w:type="spellStart"/>
      <w:r w:rsidRPr="00AF7A4B">
        <w:rPr>
          <w:rFonts w:ascii="굴림체" w:eastAsia="굴림체" w:hAnsi="굴림체" w:cs="굴림체"/>
        </w:rPr>
        <w:t>포커스됩니다</w:t>
      </w:r>
      <w:proofErr w:type="spellEnd"/>
      <w:r w:rsidRPr="00AF7A4B">
        <w:rPr>
          <w:rFonts w:ascii="굴림체" w:eastAsia="굴림체" w:hAnsi="굴림체" w:cs="굴림체"/>
        </w:rPr>
        <w:t>" /&gt;;</w:t>
      </w:r>
    </w:p>
    <w:p w14:paraId="3EBF350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486137C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4A509D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A7804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4950A81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64C75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>(null)</w:t>
      </w:r>
    </w:p>
    <w:p w14:paraId="2E4A93E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inputRef.current</w:t>
      </w:r>
      <w:proofErr w:type="spellEnd"/>
    </w:p>
    <w:p w14:paraId="7E1A12D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inputRef</w:t>
      </w:r>
      <w:proofErr w:type="spellEnd"/>
    </w:p>
    <w:p w14:paraId="4952765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B938BBF" w14:textId="64DCE0E7" w:rsidR="00AF7A4B" w:rsidRPr="00AF7A4B" w:rsidRDefault="00D04CD2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ACF223" wp14:editId="6DD1D1A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CC158" id="직선 연결선 10" o:spid="_x0000_s1026" style="position:absolute;left:0;text-align:lef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66526E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1926A5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5: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7905B60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  <w:r w:rsidRPr="00AF7A4B">
        <w:rPr>
          <w:rFonts w:ascii="굴림체" w:eastAsia="굴림체" w:hAnsi="굴림체" w:cs="굴림체"/>
        </w:rPr>
        <w:t>`</w:t>
      </w:r>
      <w:proofErr w:type="spellStart"/>
      <w:r w:rsidRPr="00AF7A4B">
        <w:rPr>
          <w:rFonts w:ascii="굴림체" w:eastAsia="굴림체" w:hAnsi="굴림체" w:cs="굴림체"/>
        </w:rPr>
        <w:t>를</w:t>
      </w:r>
      <w:proofErr w:type="spellEnd"/>
      <w:r w:rsidRPr="00AF7A4B">
        <w:rPr>
          <w:rFonts w:ascii="굴림체" w:eastAsia="굴림체" w:hAnsi="굴림체" w:cs="굴림체"/>
        </w:rPr>
        <w:t xml:space="preserve"> 사용하여 테마를 가져오려면 `???`를 어떻게 채워야 하나요?</w:t>
      </w:r>
    </w:p>
    <w:p w14:paraId="6B2566D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4E70B6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7EADBC1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6A15D5B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2B47D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const </w:t>
      </w: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  <w:r w:rsidRPr="00AF7A4B">
        <w:rPr>
          <w:rFonts w:ascii="굴림체" w:eastAsia="굴림체" w:hAnsi="굴림체" w:cs="굴림체"/>
        </w:rPr>
        <w:t xml:space="preserve"> =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r w:rsidRPr="00AF7A4B">
        <w:rPr>
          <w:rFonts w:ascii="굴림체" w:eastAsia="굴림체" w:hAnsi="굴림체" w:cs="굴림체"/>
        </w:rPr>
        <w:t>('light');</w:t>
      </w:r>
    </w:p>
    <w:p w14:paraId="41458E5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4737B0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App(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7D445F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430F257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</w:t>
      </w:r>
      <w:proofErr w:type="spellStart"/>
      <w:r w:rsidRPr="00AF7A4B">
        <w:rPr>
          <w:rFonts w:ascii="굴림체" w:eastAsia="굴림체" w:hAnsi="굴림체" w:cs="굴림체"/>
        </w:rPr>
        <w:t>ThemeContext.Provider</w:t>
      </w:r>
      <w:proofErr w:type="spellEnd"/>
      <w:r w:rsidRPr="00AF7A4B">
        <w:rPr>
          <w:rFonts w:ascii="굴림체" w:eastAsia="굴림체" w:hAnsi="굴림체" w:cs="굴림체"/>
        </w:rPr>
        <w:t xml:space="preserve"> value="dark"&gt;</w:t>
      </w:r>
    </w:p>
    <w:p w14:paraId="371DC40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&lt;Child /&gt;</w:t>
      </w:r>
    </w:p>
    <w:p w14:paraId="0BF5894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</w:t>
      </w:r>
      <w:proofErr w:type="spellStart"/>
      <w:r w:rsidRPr="00AF7A4B">
        <w:rPr>
          <w:rFonts w:ascii="굴림체" w:eastAsia="굴림체" w:hAnsi="굴림체" w:cs="굴림체"/>
        </w:rPr>
        <w:t>ThemeContext.Provider</w:t>
      </w:r>
      <w:proofErr w:type="spellEnd"/>
      <w:r w:rsidRPr="00AF7A4B">
        <w:rPr>
          <w:rFonts w:ascii="굴림체" w:eastAsia="굴림체" w:hAnsi="굴림체" w:cs="굴림체"/>
        </w:rPr>
        <w:t>&gt;</w:t>
      </w:r>
    </w:p>
    <w:p w14:paraId="659F0DC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21E0679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8F376C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F1FB4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Child(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E6E1B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theme = ???(???);</w:t>
      </w:r>
    </w:p>
    <w:p w14:paraId="513350B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8AC0D4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&lt;div&gt;현재 테마: {theme}&lt;/div&gt;;</w:t>
      </w:r>
    </w:p>
    <w:p w14:paraId="3B85B78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13DF91D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2EB858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06D84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248F452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75C56A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</w:p>
    <w:p w14:paraId="1C75706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</w:p>
    <w:p w14:paraId="6066058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4EF9570" w14:textId="36909491" w:rsidR="00AF7A4B" w:rsidRPr="00AF7A4B" w:rsidRDefault="00D04CD2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A040C3" wp14:editId="15E15A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ABF7F" id="직선 연결선 11" o:spid="_x0000_s1026" style="position:absolute;left:0;text-align:lef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44D1C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9300B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6: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함수형 업데이트</w:t>
      </w:r>
    </w:p>
    <w:p w14:paraId="1328541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클릭 이벤트 </w:t>
      </w:r>
      <w:proofErr w:type="spellStart"/>
      <w:r w:rsidRPr="00AF7A4B">
        <w:rPr>
          <w:rFonts w:ascii="굴림체" w:eastAsia="굴림체" w:hAnsi="굴림체" w:cs="굴림체"/>
        </w:rPr>
        <w:t>핸들러에서</w:t>
      </w:r>
      <w:proofErr w:type="spellEnd"/>
      <w:r w:rsidRPr="00AF7A4B">
        <w:rPr>
          <w:rFonts w:ascii="굴림체" w:eastAsia="굴림체" w:hAnsi="굴림체" w:cs="굴림체"/>
        </w:rPr>
        <w:t xml:space="preserve"> `???`를 사용하여 상태를 업데이트해야 합니다. 함수형 업데이트를 사용해서 작성하세요.</w:t>
      </w:r>
    </w:p>
    <w:p w14:paraId="0D2F0BC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0E319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0343C53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 } from 'react';</w:t>
      </w:r>
    </w:p>
    <w:p w14:paraId="59F16DC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E0D37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DoubleCounter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7C2548E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3D6B303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5425ADE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 = () =&gt; {</w:t>
      </w:r>
    </w:p>
    <w:p w14:paraId="448C934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  ???((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) =&gt; 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 + 1);</w:t>
      </w:r>
    </w:p>
    <w:p w14:paraId="5FFA5B3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???((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) =&gt; 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 + 1);</w:t>
      </w:r>
    </w:p>
    <w:p w14:paraId="228A19B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};</w:t>
      </w:r>
    </w:p>
    <w:p w14:paraId="27090E9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181AEE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071F3A3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5409449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&lt;p&gt;카운트: {count}&lt;/p&gt;</w:t>
      </w:r>
    </w:p>
    <w:p w14:paraId="029860C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>}&gt;두 번 증가&lt;/button&gt;</w:t>
      </w:r>
    </w:p>
    <w:p w14:paraId="2AC617B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0C88F51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7D2F5E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1D57AA5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72DB1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EFE7D2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4414D16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6DB1729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4B87055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15E3E04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621EB95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FB8FA0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설명:*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065C939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함수형 업데이트를 사용하면 이전 상태 값을 기반으로 상태를 업데이트할 수 있습니다. </w:t>
      </w:r>
    </w:p>
    <w:p w14:paraId="2896F8C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두 번의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 호출이 모두 이전 값을 기준으로 계산되므로 최종적으로 2가 증가합니다.</w:t>
      </w:r>
    </w:p>
    <w:p w14:paraId="42D2938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37191F5" w14:textId="0C45B1B7" w:rsidR="00AF7A4B" w:rsidRDefault="00AD72F9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BF7B1E" wp14:editId="14E30C3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12" name="직선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2705E" id="직선 연결선 12" o:spid="_x0000_s1026" style="position:absolute;left:0;text-align:lef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4A632D9" w14:textId="77777777" w:rsidR="00D04CD2" w:rsidRPr="00AF7A4B" w:rsidRDefault="00D04CD2" w:rsidP="00AF7A4B">
      <w:pPr>
        <w:pStyle w:val="a3"/>
        <w:spacing w:after="0"/>
        <w:rPr>
          <w:rFonts w:ascii="굴림체" w:eastAsia="굴림체" w:hAnsi="굴림체" w:cs="굴림체" w:hint="eastAsia"/>
        </w:rPr>
      </w:pPr>
    </w:p>
    <w:p w14:paraId="56F9328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7: </w:t>
      </w: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31144CA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>`는 값비싼 계산을 수행합니다. `number`가 변경될 때만 재계산하도록 `???`를 사용하여 최적화하세요.</w:t>
      </w:r>
    </w:p>
    <w:p w14:paraId="72CE1D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860E23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67D2AB6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>, ??? } from 'react';</w:t>
      </w:r>
    </w:p>
    <w:p w14:paraId="18063E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2AAA4E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ExpensiveComponent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78538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[number, </w:t>
      </w:r>
      <w:proofErr w:type="spellStart"/>
      <w:r w:rsidRPr="00AF7A4B">
        <w:rPr>
          <w:rFonts w:ascii="굴림체" w:eastAsia="굴림체" w:hAnsi="굴림체" w:cs="굴림체"/>
        </w:rPr>
        <w:t>setNumber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3CE6352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[toggle, </w:t>
      </w:r>
      <w:proofErr w:type="spellStart"/>
      <w:r w:rsidRPr="00AF7A4B">
        <w:rPr>
          <w:rFonts w:ascii="굴림체" w:eastAsia="굴림체" w:hAnsi="굴림체" w:cs="굴림체"/>
        </w:rPr>
        <w:t>setToggle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(false);</w:t>
      </w:r>
    </w:p>
    <w:p w14:paraId="66926E4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A9CF0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 xml:space="preserve"> = ???(() =&gt; {</w:t>
      </w:r>
    </w:p>
    <w:p w14:paraId="11C9419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console.log('비용이 많이 드는 계산 실행');</w:t>
      </w:r>
    </w:p>
    <w:p w14:paraId="70E5E83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return number * number;</w:t>
      </w:r>
    </w:p>
    <w:p w14:paraId="3F096B5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[???]);</w:t>
      </w:r>
    </w:p>
    <w:p w14:paraId="676752F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01E6218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74A0E51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5B80EA1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&lt;p&gt;결과: {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>}&lt;/p&gt;</w:t>
      </w:r>
    </w:p>
    <w:p w14:paraId="7BA22DC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setNumber</w:t>
      </w:r>
      <w:proofErr w:type="spellEnd"/>
      <w:r w:rsidRPr="00AF7A4B">
        <w:rPr>
          <w:rFonts w:ascii="굴림체" w:eastAsia="굴림체" w:hAnsi="굴림체" w:cs="굴림체"/>
        </w:rPr>
        <w:t>(number + 1)}&gt;숫자 증가: {number}&lt;/button&gt;</w:t>
      </w:r>
    </w:p>
    <w:p w14:paraId="17C323E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() =&gt; </w:t>
      </w:r>
      <w:proofErr w:type="spellStart"/>
      <w:r w:rsidRPr="00AF7A4B">
        <w:rPr>
          <w:rFonts w:ascii="굴림체" w:eastAsia="굴림체" w:hAnsi="굴림체" w:cs="굴림체"/>
        </w:rPr>
        <w:t>setToggle</w:t>
      </w:r>
      <w:proofErr w:type="spellEnd"/>
      <w:r w:rsidRPr="00AF7A4B">
        <w:rPr>
          <w:rFonts w:ascii="굴림체" w:eastAsia="굴림체" w:hAnsi="굴림체" w:cs="굴림체"/>
        </w:rPr>
        <w:t>(!toggle)}&gt;</w:t>
      </w:r>
      <w:proofErr w:type="spellStart"/>
      <w:r w:rsidRPr="00AF7A4B">
        <w:rPr>
          <w:rFonts w:ascii="굴림체" w:eastAsia="굴림체" w:hAnsi="굴림체" w:cs="굴림체"/>
        </w:rPr>
        <w:t>토글</w:t>
      </w:r>
      <w:proofErr w:type="spellEnd"/>
      <w:r w:rsidRPr="00AF7A4B">
        <w:rPr>
          <w:rFonts w:ascii="굴림체" w:eastAsia="굴림체" w:hAnsi="굴림체" w:cs="굴림체"/>
        </w:rPr>
        <w:t>&lt;/button&gt;</w:t>
      </w:r>
    </w:p>
    <w:p w14:paraId="344626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022D6F6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24167C6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DAE928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D37DDC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343A62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354A336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AA305A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</w:p>
    <w:p w14:paraId="5B1DC97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lastRenderedPageBreak/>
        <w:t>useMemo</w:t>
      </w:r>
      <w:proofErr w:type="spellEnd"/>
    </w:p>
    <w:p w14:paraId="20C5B6D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number</w:t>
      </w:r>
    </w:p>
    <w:p w14:paraId="5C031D5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E892290" w14:textId="082C3587" w:rsidR="00AF7A4B" w:rsidRPr="00AF7A4B" w:rsidRDefault="00842285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0E366A" wp14:editId="734A471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13" name="직선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09BD9" id="직선 연결선 13" o:spid="_x0000_s1026" style="position:absolute;left:0;text-align:lef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DFFE29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CA5043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8: </w:t>
      </w: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319E81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자식 컴포넌트에 전달되는 `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` 함수를 </w:t>
      </w:r>
      <w:proofErr w:type="spellStart"/>
      <w:r w:rsidRPr="00AF7A4B">
        <w:rPr>
          <w:rFonts w:ascii="굴림체" w:eastAsia="굴림체" w:hAnsi="굴림체" w:cs="굴림체"/>
        </w:rPr>
        <w:t>메모이제이션하여</w:t>
      </w:r>
      <w:proofErr w:type="spellEnd"/>
      <w:r w:rsidRPr="00AF7A4B">
        <w:rPr>
          <w:rFonts w:ascii="굴림체" w:eastAsia="굴림체" w:hAnsi="굴림체" w:cs="굴림체"/>
        </w:rPr>
        <w:t xml:space="preserve"> 불필요한 </w:t>
      </w:r>
      <w:proofErr w:type="spellStart"/>
      <w:r w:rsidRPr="00AF7A4B">
        <w:rPr>
          <w:rFonts w:ascii="굴림체" w:eastAsia="굴림체" w:hAnsi="굴림체" w:cs="굴림체"/>
        </w:rPr>
        <w:t>재렌더링을</w:t>
      </w:r>
      <w:proofErr w:type="spellEnd"/>
      <w:r w:rsidRPr="00AF7A4B">
        <w:rPr>
          <w:rFonts w:ascii="굴림체" w:eastAsia="굴림체" w:hAnsi="굴림체" w:cs="굴림체"/>
        </w:rPr>
        <w:t xml:space="preserve"> 방지하세요. `???`를 채워주세요.</w:t>
      </w:r>
    </w:p>
    <w:p w14:paraId="28ED13D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A1DCAA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53F5774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>, ??? } from 'react';</w:t>
      </w:r>
    </w:p>
    <w:p w14:paraId="0AEE11F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A33565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Parent(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4E852BB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65EBD8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3DC08C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 = ???(() =&gt; {</w:t>
      </w:r>
    </w:p>
    <w:p w14:paraId="4B4A637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console.log('클릭됨!');</w:t>
      </w:r>
    </w:p>
    <w:p w14:paraId="7FD6682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5F677D0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034915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1BB7C27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73AC3A9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&lt;p&gt;카운트: {count}&lt;/p&gt;</w:t>
      </w:r>
    </w:p>
    <w:p w14:paraId="31510AF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>(count + 1)}&gt;증가&lt;/button&gt;</w:t>
      </w:r>
    </w:p>
    <w:p w14:paraId="0D1DE06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&lt;Child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>} /&gt;</w:t>
      </w:r>
    </w:p>
    <w:p w14:paraId="4E37686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3EACF0B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0B9C5AC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8534F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F1029E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Child(</w:t>
      </w:r>
      <w:proofErr w:type="gramEnd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 }) {</w:t>
      </w:r>
    </w:p>
    <w:p w14:paraId="2A23D57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}&gt;클릭&lt;/button&gt;;</w:t>
      </w:r>
    </w:p>
    <w:p w14:paraId="3BBFF9C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4EDE748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729371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3330AE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283522F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98A632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</w:p>
    <w:p w14:paraId="6D0A7C5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</w:p>
    <w:p w14:paraId="465150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88932C2" w14:textId="40D0146B" w:rsidR="00AF7A4B" w:rsidRPr="00AF7A4B" w:rsidRDefault="00842285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AC1AA7" wp14:editId="2A87261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14" name="직선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0A73F" id="직선 연결선 14" o:spid="_x0000_s1026" style="position:absolute;left:0;text-align:lef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26D1F8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F5F833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9: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로 API 호출</w:t>
      </w:r>
    </w:p>
    <w:p w14:paraId="7E38C00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컴포넌트가 </w:t>
      </w:r>
      <w:proofErr w:type="spellStart"/>
      <w:r w:rsidRPr="00AF7A4B">
        <w:rPr>
          <w:rFonts w:ascii="굴림체" w:eastAsia="굴림체" w:hAnsi="굴림체" w:cs="굴림체"/>
        </w:rPr>
        <w:t>마운트될</w:t>
      </w:r>
      <w:proofErr w:type="spellEnd"/>
      <w:r w:rsidRPr="00AF7A4B">
        <w:rPr>
          <w:rFonts w:ascii="굴림체" w:eastAsia="굴림체" w:hAnsi="굴림체" w:cs="굴림체"/>
        </w:rPr>
        <w:t xml:space="preserve"> 때 API를 호출하여 데이터를 가져오도록 `???`를 채워주세요.</w:t>
      </w:r>
    </w:p>
    <w:p w14:paraId="622B932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CB810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7C63FB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22BA5B3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248FD5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UserProfile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52C596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(null);</w:t>
      </w:r>
    </w:p>
    <w:p w14:paraId="316DEFD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[loading, </w:t>
      </w:r>
      <w:proofErr w:type="spellStart"/>
      <w:r w:rsidRPr="00AF7A4B">
        <w:rPr>
          <w:rFonts w:ascii="굴림체" w:eastAsia="굴림체" w:hAnsi="굴림체" w:cs="굴림체"/>
        </w:rPr>
        <w:t>setLoading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(true);</w:t>
      </w:r>
    </w:p>
    <w:p w14:paraId="619648B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5D70973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???(() =&gt; {</w:t>
      </w:r>
    </w:p>
    <w:p w14:paraId="43668AD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fetch('https://api.example.com/user')</w:t>
      </w:r>
    </w:p>
    <w:p w14:paraId="4FE98D8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</w:t>
      </w:r>
      <w:proofErr w:type="gramStart"/>
      <w:r w:rsidRPr="00AF7A4B">
        <w:rPr>
          <w:rFonts w:ascii="굴림체" w:eastAsia="굴림체" w:hAnsi="굴림체" w:cs="굴림체"/>
        </w:rPr>
        <w:t>.then</w:t>
      </w:r>
      <w:proofErr w:type="gramEnd"/>
      <w:r w:rsidRPr="00AF7A4B">
        <w:rPr>
          <w:rFonts w:ascii="굴림체" w:eastAsia="굴림체" w:hAnsi="굴림체" w:cs="굴림체"/>
        </w:rPr>
        <w:t xml:space="preserve">(res =&gt; </w:t>
      </w:r>
      <w:proofErr w:type="spellStart"/>
      <w:r w:rsidRPr="00AF7A4B">
        <w:rPr>
          <w:rFonts w:ascii="굴림체" w:eastAsia="굴림체" w:hAnsi="굴림체" w:cs="굴림체"/>
        </w:rPr>
        <w:t>res.json</w:t>
      </w:r>
      <w:proofErr w:type="spellEnd"/>
      <w:r w:rsidRPr="00AF7A4B">
        <w:rPr>
          <w:rFonts w:ascii="굴림체" w:eastAsia="굴림체" w:hAnsi="굴림체" w:cs="굴림체"/>
        </w:rPr>
        <w:t>())</w:t>
      </w:r>
    </w:p>
    <w:p w14:paraId="4DE881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</w:t>
      </w:r>
      <w:proofErr w:type="gramStart"/>
      <w:r w:rsidRPr="00AF7A4B">
        <w:rPr>
          <w:rFonts w:ascii="굴림체" w:eastAsia="굴림체" w:hAnsi="굴림체" w:cs="굴림체"/>
        </w:rPr>
        <w:t>.then</w:t>
      </w:r>
      <w:proofErr w:type="gramEnd"/>
      <w:r w:rsidRPr="00AF7A4B">
        <w:rPr>
          <w:rFonts w:ascii="굴림체" w:eastAsia="굴림체" w:hAnsi="굴림체" w:cs="굴림체"/>
        </w:rPr>
        <w:t>(data =&gt; {</w:t>
      </w:r>
    </w:p>
    <w:p w14:paraId="6BCCB51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      ???(data);</w:t>
      </w:r>
    </w:p>
    <w:p w14:paraId="274D01D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  ???(false);</w:t>
      </w:r>
    </w:p>
    <w:p w14:paraId="504C429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});</w:t>
      </w:r>
    </w:p>
    <w:p w14:paraId="18A358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4D79739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4754FE4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if (loading) return &lt;div&gt;로딩 중...&lt;/div&gt;;</w:t>
      </w:r>
    </w:p>
    <w:p w14:paraId="22AC35D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&lt;div&gt;사용자: {user?.name}&lt;/div&gt;;</w:t>
      </w:r>
    </w:p>
    <w:p w14:paraId="4399AA6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792C227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D3212C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507524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34ED576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03EAE9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</w:p>
    <w:p w14:paraId="4FBD66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</w:p>
    <w:p w14:paraId="300854F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setLoading</w:t>
      </w:r>
      <w:proofErr w:type="spellEnd"/>
    </w:p>
    <w:p w14:paraId="4AB0EFB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0E8DA62" w14:textId="31AE1704" w:rsidR="00AF7A4B" w:rsidRPr="00AF7A4B" w:rsidRDefault="00842285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B5D3D5" wp14:editId="208C9B5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15" name="직선 연결선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4E3A4" id="직선 연결선 15" o:spid="_x0000_s1026" style="position:absolute;left:0;text-align:lef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00E9D1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BAD841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10: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와 Provider</w:t>
      </w:r>
    </w:p>
    <w:p w14:paraId="5AB1AB6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`</w:t>
      </w:r>
      <w:proofErr w:type="spellStart"/>
      <w:r w:rsidRPr="00AF7A4B">
        <w:rPr>
          <w:rFonts w:ascii="굴림체" w:eastAsia="굴림체" w:hAnsi="굴림체" w:cs="굴림체"/>
        </w:rPr>
        <w:t>를</w:t>
      </w:r>
      <w:proofErr w:type="spellEnd"/>
      <w:r w:rsidRPr="00AF7A4B">
        <w:rPr>
          <w:rFonts w:ascii="굴림체" w:eastAsia="굴림체" w:hAnsi="굴림체" w:cs="굴림체"/>
        </w:rPr>
        <w:t xml:space="preserve"> 사용하여 사용자 정보를 공유하도록 `???`를 채워주세요.</w:t>
      </w:r>
    </w:p>
    <w:p w14:paraId="6D0871F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80906B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0D54842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7E5EEA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A50F67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const 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 xml:space="preserve"> = ???(null);</w:t>
      </w:r>
    </w:p>
    <w:p w14:paraId="2F0B9AE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B41824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App(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4B30B8A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Start"/>
      <w:r w:rsidRPr="00AF7A4B">
        <w:rPr>
          <w:rFonts w:ascii="굴림체" w:eastAsia="굴림체" w:hAnsi="굴림체" w:cs="굴림체"/>
        </w:rPr>
        <w:t>({ name</w:t>
      </w:r>
      <w:proofErr w:type="gramEnd"/>
      <w:r w:rsidRPr="00AF7A4B">
        <w:rPr>
          <w:rFonts w:ascii="굴림체" w:eastAsia="굴림체" w:hAnsi="굴림체" w:cs="굴림체"/>
        </w:rPr>
        <w:t>: '홍길동', age: 25 });</w:t>
      </w:r>
    </w:p>
    <w:p w14:paraId="2728180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482DF9E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26D9632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.??? value</w:t>
      </w:r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{ 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 }}&gt;</w:t>
      </w:r>
    </w:p>
    <w:p w14:paraId="7CBD53C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&lt;Profile /&gt;</w:t>
      </w:r>
    </w:p>
    <w:p w14:paraId="0645367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.???&gt;</w:t>
      </w:r>
    </w:p>
    <w:p w14:paraId="28466BD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30A3C1F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1554F6A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7880B6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Profile(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392B913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gramStart"/>
      <w:r w:rsidRPr="00AF7A4B">
        <w:rPr>
          <w:rFonts w:ascii="굴림체" w:eastAsia="굴림체" w:hAnsi="굴림체" w:cs="굴림체"/>
        </w:rPr>
        <w:t>{ user</w:t>
      </w:r>
      <w:proofErr w:type="gramEnd"/>
      <w:r w:rsidRPr="00AF7A4B">
        <w:rPr>
          <w:rFonts w:ascii="굴림체" w:eastAsia="굴림체" w:hAnsi="굴림체" w:cs="굴림체"/>
        </w:rPr>
        <w:t xml:space="preserve"> } = ???(???);</w:t>
      </w:r>
    </w:p>
    <w:p w14:paraId="576DE5F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E1CBE9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1FC7F8E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55A568A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&lt;p&gt;이름: {user.name}&lt;/p&gt;</w:t>
      </w:r>
    </w:p>
    <w:p w14:paraId="45AD80C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&lt;p&gt;나이: {</w:t>
      </w:r>
      <w:proofErr w:type="spellStart"/>
      <w:r w:rsidRPr="00AF7A4B">
        <w:rPr>
          <w:rFonts w:ascii="굴림체" w:eastAsia="굴림체" w:hAnsi="굴림체" w:cs="굴림체"/>
        </w:rPr>
        <w:t>user.age</w:t>
      </w:r>
      <w:proofErr w:type="spellEnd"/>
      <w:r w:rsidRPr="00AF7A4B">
        <w:rPr>
          <w:rFonts w:ascii="굴림체" w:eastAsia="굴림체" w:hAnsi="굴림체" w:cs="굴림체"/>
        </w:rPr>
        <w:t>}&lt;/p&gt;</w:t>
      </w:r>
    </w:p>
    <w:p w14:paraId="2C311FA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7398956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3FA83F5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49221E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652B711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E9E2E7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256A2E8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588B97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</w:p>
    <w:p w14:paraId="193F760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Provider</w:t>
      </w:r>
    </w:p>
    <w:p w14:paraId="329EB6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Provider</w:t>
      </w:r>
    </w:p>
    <w:p w14:paraId="0DC6075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</w:p>
    <w:p w14:paraId="011559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lastRenderedPageBreak/>
        <w:t>UserContext</w:t>
      </w:r>
      <w:proofErr w:type="spellEnd"/>
    </w:p>
    <w:p w14:paraId="2B2586B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9AF12D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C72DC6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---</w:t>
      </w:r>
    </w:p>
    <w:p w14:paraId="4D7EE543" w14:textId="1A20283D" w:rsidR="00AF7A4B" w:rsidRPr="00AF7A4B" w:rsidRDefault="00842285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B45B83" wp14:editId="4827A90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1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CC342" id="직선 연결선 16" o:spid="_x0000_s1026" style="position:absolute;left:0;text-align:lef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82E26D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보너스 문제: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와 상태 업데이트</w:t>
      </w:r>
    </w:p>
    <w:p w14:paraId="3D95B8D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버튼을 클릭하면 상태가 업데이트되지만,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내부의 콘솔 로그가 무한히 반복됩니다. 어떻게 수정해야 하나요?</w:t>
      </w:r>
    </w:p>
    <w:p w14:paraId="33E1C23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6E3855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117FA6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691D069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9927E1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ProblemComponent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3FAEFE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[value,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6CD30ED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77ED53B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66B0F52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console.log('값이 변경되었습니다:', value);</w:t>
      </w:r>
    </w:p>
    <w:p w14:paraId="2DB903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>(value + 1)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문제의 코드</w:t>
      </w:r>
    </w:p>
    <w:p w14:paraId="2DDA538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});</w:t>
      </w:r>
    </w:p>
    <w:p w14:paraId="2BC252D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58F170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>(value + 1)}&gt;클릭: {value}&lt;/button&gt;;</w:t>
      </w:r>
    </w:p>
    <w:p w14:paraId="4188035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19F5A06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F17BAA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C5F8E3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08DF20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300161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의 두 번째 인자로 의존성 배열을 추가해야 합니다.</w:t>
      </w:r>
    </w:p>
    <w:p w14:paraId="655C6E4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600B39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gramStart"/>
      <w:r w:rsidRPr="00AF7A4B">
        <w:rPr>
          <w:rFonts w:ascii="굴림체" w:eastAsia="굴림체" w:hAnsi="굴림체" w:cs="굴림체"/>
        </w:rPr>
        <w:t>// 수정</w:t>
      </w:r>
      <w:proofErr w:type="gramEnd"/>
      <w:r w:rsidRPr="00AF7A4B">
        <w:rPr>
          <w:rFonts w:ascii="굴림체" w:eastAsia="굴림체" w:hAnsi="굴림체" w:cs="굴림체"/>
        </w:rPr>
        <w:t xml:space="preserve"> 방법 1: 의존성 배열 추가</w:t>
      </w:r>
    </w:p>
    <w:p w14:paraId="03F5F74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0E1D2A3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console.log('값이 변경되었습니다:', value);</w:t>
      </w:r>
    </w:p>
    <w:p w14:paraId="0FE8CF9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}, [value])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value가 변경될 때만 실행</w:t>
      </w:r>
    </w:p>
    <w:p w14:paraId="71702D9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790F47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gramStart"/>
      <w:r w:rsidRPr="00AF7A4B">
        <w:rPr>
          <w:rFonts w:ascii="굴림체" w:eastAsia="굴림체" w:hAnsi="굴림체" w:cs="굴림체"/>
        </w:rPr>
        <w:t>// 또는</w:t>
      </w:r>
      <w:proofErr w:type="gramEnd"/>
      <w:r w:rsidRPr="00AF7A4B">
        <w:rPr>
          <w:rFonts w:ascii="굴림체" w:eastAsia="굴림체" w:hAnsi="굴림체" w:cs="굴림체"/>
        </w:rPr>
        <w:t xml:space="preserve"> 수정 방법 2: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내부의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 제거</w:t>
      </w:r>
    </w:p>
    <w:p w14:paraId="0F00069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0F09F56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console.log('값이 변경되었습니다:', value);</w:t>
      </w:r>
    </w:p>
    <w:p w14:paraId="0C1901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 xml:space="preserve">/ 컴포넌트가 </w:t>
      </w:r>
      <w:proofErr w:type="spellStart"/>
      <w:r w:rsidRPr="00AF7A4B">
        <w:rPr>
          <w:rFonts w:ascii="굴림체" w:eastAsia="굴림체" w:hAnsi="굴림체" w:cs="굴림체"/>
        </w:rPr>
        <w:t>렌더링될</w:t>
      </w:r>
      <w:proofErr w:type="spellEnd"/>
      <w:r w:rsidRPr="00AF7A4B">
        <w:rPr>
          <w:rFonts w:ascii="굴림체" w:eastAsia="굴림체" w:hAnsi="굴림체" w:cs="굴림체"/>
        </w:rPr>
        <w:t xml:space="preserve"> 때마다 실행 (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 제거)</w:t>
      </w:r>
    </w:p>
    <w:p w14:paraId="366AFAA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11F66B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CB41FD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---</w:t>
      </w:r>
    </w:p>
    <w:p w14:paraId="553779F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C4FBF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## 채점 기준</w:t>
      </w:r>
    </w:p>
    <w:p w14:paraId="2A83630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D7A112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| 문제 | 배점 | 주요 평가 기준 |</w:t>
      </w:r>
    </w:p>
    <w:p w14:paraId="1EEFEAD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|------|------|----------------|</w:t>
      </w:r>
    </w:p>
    <w:p w14:paraId="751026D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1 | 10점 |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07B015C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2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의 의존성 배열 이해 |</w:t>
      </w:r>
    </w:p>
    <w:p w14:paraId="094021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3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클린업 함수 이해 |</w:t>
      </w:r>
    </w:p>
    <w:p w14:paraId="7C642D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4 | 10점 |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2A32F5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5 | 10점 |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0002D8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6 | 10점 |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함수형 업데이트 이해 |</w:t>
      </w:r>
    </w:p>
    <w:p w14:paraId="083A40C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7 | 10점 | </w:t>
      </w: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3DD4354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8 | 10점 | </w:t>
      </w: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110C35A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9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API 호출 패턴 이해 |</w:t>
      </w:r>
    </w:p>
    <w:p w14:paraId="1C7276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| 10 | 10점 |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와 Provider 조합 이해 |</w:t>
      </w:r>
    </w:p>
    <w:p w14:paraId="6E4AF03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BEF66C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**총점: 100점**</w:t>
      </w:r>
    </w:p>
    <w:p w14:paraId="3A4765B8" w14:textId="77777777" w:rsid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sectPr w:rsidR="00AF7A4B" w:rsidSect="00D04CD2">
      <w:pgSz w:w="11906" w:h="16838"/>
      <w:pgMar w:top="720" w:right="964" w:bottom="720" w:left="96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90001" w14:textId="77777777" w:rsidR="00E17200" w:rsidRDefault="00E17200" w:rsidP="00AD1219">
      <w:pPr>
        <w:spacing w:after="0" w:line="240" w:lineRule="auto"/>
      </w:pPr>
      <w:r>
        <w:separator/>
      </w:r>
    </w:p>
  </w:endnote>
  <w:endnote w:type="continuationSeparator" w:id="0">
    <w:p w14:paraId="1B330C87" w14:textId="77777777" w:rsidR="00E17200" w:rsidRDefault="00E17200" w:rsidP="00AD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61E6E" w14:textId="77777777" w:rsidR="00E17200" w:rsidRDefault="00E17200" w:rsidP="00AD1219">
      <w:pPr>
        <w:spacing w:after="0" w:line="240" w:lineRule="auto"/>
      </w:pPr>
      <w:r>
        <w:separator/>
      </w:r>
    </w:p>
  </w:footnote>
  <w:footnote w:type="continuationSeparator" w:id="0">
    <w:p w14:paraId="67B60274" w14:textId="77777777" w:rsidR="00E17200" w:rsidRDefault="00E17200" w:rsidP="00AD1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D2"/>
    <w:rsid w:val="000A50AC"/>
    <w:rsid w:val="006A42D4"/>
    <w:rsid w:val="00842285"/>
    <w:rsid w:val="00881B98"/>
    <w:rsid w:val="00AD1219"/>
    <w:rsid w:val="00AD72F9"/>
    <w:rsid w:val="00AF32F4"/>
    <w:rsid w:val="00AF7A4B"/>
    <w:rsid w:val="00D04CD2"/>
    <w:rsid w:val="00E17200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408CF"/>
  <w15:chartTrackingRefBased/>
  <w15:docId w15:val="{39D64C4F-C6E4-40D3-9CC1-1701FB0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1D088A"/>
    <w:rPr>
      <w:rFonts w:asciiTheme="minorEastAsia" w:hAnsi="Courier New" w:cs="Courier New"/>
    </w:rPr>
  </w:style>
  <w:style w:type="character" w:customStyle="1" w:styleId="Char">
    <w:name w:val="글자만 Char"/>
    <w:basedOn w:val="a0"/>
    <w:link w:val="a3"/>
    <w:uiPriority w:val="99"/>
    <w:rsid w:val="001D088A"/>
    <w:rPr>
      <w:rFonts w:asciiTheme="minorEastAsia" w:hAnsi="Courier New" w:cs="Courier New"/>
    </w:rPr>
  </w:style>
  <w:style w:type="paragraph" w:styleId="a4">
    <w:name w:val="header"/>
    <w:basedOn w:val="a"/>
    <w:link w:val="Char0"/>
    <w:uiPriority w:val="99"/>
    <w:unhideWhenUsed/>
    <w:rsid w:val="00AD12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AD1219"/>
  </w:style>
  <w:style w:type="paragraph" w:styleId="a5">
    <w:name w:val="footer"/>
    <w:basedOn w:val="a"/>
    <w:link w:val="Char1"/>
    <w:uiPriority w:val="99"/>
    <w:unhideWhenUsed/>
    <w:rsid w:val="00AD12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AD1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jung1\00&#52280;&#44256;&#51088;&#47308;\&#47532;&#50529;&#53944;_&#54981;_&#47928;&#51228;(5&#48264;9&#48264;10&#48264;&#50500;&#51649;&#50504;&#48176;&#50880;)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리액트_훅_문제(5번9번10번아직안배움).dotx</Template>
  <TotalTime>22</TotalTime>
  <Pages>8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eddie</cp:lastModifiedBy>
  <cp:revision>2</cp:revision>
  <dcterms:created xsi:type="dcterms:W3CDTF">2025-11-03T00:42:00Z</dcterms:created>
  <dcterms:modified xsi:type="dcterms:W3CDTF">2025-11-03T01:04:00Z</dcterms:modified>
</cp:coreProperties>
</file>